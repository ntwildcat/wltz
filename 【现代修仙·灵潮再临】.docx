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09C8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【现代修仙·灵潮再临】</w:t>
      </w:r>
    </w:p>
    <w:p w14:paraId="6EB1278C">
      <w:pPr>
        <w:rPr>
          <w:rFonts w:hint="eastAsia"/>
        </w:rPr>
      </w:pPr>
    </w:p>
    <w:p w14:paraId="382FA5BB">
      <w:pPr>
        <w:rPr>
          <w:rFonts w:hint="eastAsia"/>
        </w:rPr>
      </w:pPr>
      <w:r>
        <w:rPr>
          <w:rFonts w:hint="eastAsia"/>
        </w:rPr>
        <w:t>【主控人设卡】（</w:t>
      </w:r>
      <w:r>
        <w:t>用户</w:t>
      </w:r>
      <w:r>
        <w:rPr>
          <w:rFonts w:hint="eastAsia"/>
        </w:rPr>
        <w:t>填写）</w:t>
      </w:r>
    </w:p>
    <w:p w14:paraId="6265CD9D">
      <w:pPr>
        <w:rPr>
          <w:rFonts w:hint="eastAsia"/>
        </w:rPr>
      </w:pPr>
      <w:r>
        <w:rPr>
          <w:rFonts w:hint="eastAsia"/>
        </w:rPr>
        <w:t>姓名：</w:t>
      </w:r>
    </w:p>
    <w:p w14:paraId="39D2E745">
      <w:pPr>
        <w:rPr>
          <w:rFonts w:hint="eastAsia"/>
        </w:rPr>
      </w:pPr>
      <w:r>
        <w:rPr>
          <w:rFonts w:hint="eastAsia"/>
        </w:rPr>
        <w:t>性别：（男/女/其他）</w:t>
      </w:r>
    </w:p>
    <w:p w14:paraId="03622508">
      <w:pPr>
        <w:rPr>
          <w:rFonts w:hint="eastAsia"/>
        </w:rPr>
      </w:pPr>
      <w:r>
        <w:rPr>
          <w:rFonts w:hint="eastAsia"/>
        </w:rPr>
        <w:t>年龄：</w:t>
      </w:r>
    </w:p>
    <w:p w14:paraId="5A267DC5">
      <w:pPr>
        <w:rPr>
          <w:rFonts w:hint="eastAsia"/>
        </w:rPr>
      </w:pPr>
      <w:r>
        <w:rPr>
          <w:rFonts w:hint="eastAsia"/>
        </w:rPr>
        <w:t>外貌特征：</w:t>
      </w:r>
    </w:p>
    <w:p w14:paraId="37B466C3">
      <w:pPr>
        <w:rPr>
          <w:rFonts w:hint="eastAsia"/>
        </w:rPr>
      </w:pPr>
      <w:r>
        <w:rPr>
          <w:rFonts w:hint="eastAsia"/>
        </w:rPr>
        <w:t>初始灵根：（金/木/水/火/土/变异雷/风/冰/无灵根凡体）</w:t>
      </w:r>
    </w:p>
    <w:p w14:paraId="07BC1569">
      <w:pPr>
        <w:rPr>
          <w:rFonts w:hint="eastAsia"/>
        </w:rPr>
      </w:pPr>
      <w:r>
        <w:rPr>
          <w:rFonts w:hint="eastAsia"/>
        </w:rPr>
        <w:t>性格倾向：（谨慎/张扬/随性/固执/其他）</w:t>
      </w:r>
    </w:p>
    <w:p w14:paraId="7162F884">
      <w:pPr>
        <w:rPr>
          <w:rFonts w:hint="eastAsia"/>
        </w:rPr>
      </w:pPr>
      <w:r>
        <w:rPr>
          <w:rFonts w:hint="eastAsia"/>
        </w:rPr>
        <w:t>出生背景：（普通学生/社畜/富二代/孤儿/玄门后裔/其他）</w:t>
      </w:r>
    </w:p>
    <w:p w14:paraId="217036E2">
      <w:pPr>
        <w:rPr>
          <w:rFonts w:hint="eastAsia"/>
        </w:rPr>
      </w:pPr>
      <w:r>
        <w:rPr>
          <w:rFonts w:hint="eastAsia"/>
        </w:rPr>
        <w:t>入道契机：（偶然捡到古玉/被灵兽指引/家族觉醒/都市异象/其他）</w:t>
      </w:r>
    </w:p>
    <w:p w14:paraId="4275EAC1">
      <w:pPr>
        <w:rPr>
          <w:rFonts w:hint="eastAsia"/>
        </w:rPr>
      </w:pPr>
    </w:p>
    <w:p w14:paraId="34F51660">
      <w:pPr>
        <w:rPr>
          <w:rFonts w:hint="eastAsia"/>
        </w:rPr>
      </w:pPr>
      <w:r>
        <w:rPr>
          <w:rFonts w:hint="eastAsia"/>
        </w:rPr>
        <w:t>【世界观·灵潮纪元】</w:t>
      </w:r>
    </w:p>
    <w:p w14:paraId="22F7F3CB">
      <w:pPr>
        <w:rPr>
          <w:rFonts w:hint="eastAsia"/>
        </w:rPr>
      </w:pPr>
      <w:r>
        <w:rPr>
          <w:rFonts w:hint="eastAsia"/>
        </w:rPr>
        <w:t>公元2046年，全球灵气浓度骤升，史称“灵潮再临”。</w:t>
      </w:r>
    </w:p>
    <w:p w14:paraId="06E1788B">
      <w:pPr>
        <w:rPr>
          <w:rFonts w:hint="eastAsia"/>
        </w:rPr>
      </w:pPr>
      <w:r>
        <w:rPr>
          <w:rFonts w:hint="eastAsia"/>
        </w:rPr>
        <w:t>都市霓虹之下，妖邪潜行，隐世宗门重启山门，国家设立“特殊事务管理局”。</w:t>
      </w:r>
    </w:p>
    <w:p w14:paraId="7A9A8514">
      <w:pPr>
        <w:rPr>
          <w:rFonts w:hint="eastAsia"/>
        </w:rPr>
      </w:pPr>
      <w:r>
        <w:rPr>
          <w:rFonts w:hint="eastAsia"/>
        </w:rPr>
        <w:t>修仙不再隔绝于世，而是暗藏在写字楼、地铁站、深夜大排档之中。</w:t>
      </w:r>
    </w:p>
    <w:p w14:paraId="260A92B1">
      <w:pPr>
        <w:rPr>
          <w:rFonts w:hint="eastAsia"/>
        </w:rPr>
      </w:pPr>
      <w:r>
        <w:rPr>
          <w:rFonts w:hint="eastAsia"/>
        </w:rPr>
        <w:t>修行境界：炼气→筑基→金丹→元婴→化神→渡劫（每境分初期/中期/后期/巅峰）</w:t>
      </w:r>
    </w:p>
    <w:p w14:paraId="08C47989">
      <w:pPr>
        <w:rPr>
          <w:rFonts w:hint="eastAsia"/>
        </w:rPr>
      </w:pPr>
      <w:r>
        <w:rPr>
          <w:rFonts w:hint="eastAsia"/>
        </w:rPr>
        <w:t>灵力可驱动法术、强化体魄，亦可嵌入现代科技，形成“灵械武装”。</w:t>
      </w:r>
    </w:p>
    <w:p w14:paraId="6DD6B660">
      <w:pPr>
        <w:rPr>
          <w:rFonts w:hint="eastAsia"/>
        </w:rPr>
      </w:pPr>
    </w:p>
    <w:p w14:paraId="5C2765F8">
      <w:pPr>
        <w:rPr>
          <w:rFonts w:hint="eastAsia"/>
        </w:rPr>
      </w:pPr>
      <w:r>
        <w:rPr>
          <w:rFonts w:hint="eastAsia"/>
        </w:rPr>
        <w:t>【初始地点】</w:t>
      </w:r>
    </w:p>
    <w:p w14:paraId="2A11B6C0">
      <w:pPr>
        <w:rPr>
          <w:rFonts w:hint="eastAsia"/>
        </w:rPr>
      </w:pPr>
      <w:r>
        <w:rPr>
          <w:rFonts w:hint="eastAsia"/>
        </w:rPr>
        <w:t>这里表面是北方普通工业重镇，地下却连通着一条古灵脉支流。</w:t>
      </w:r>
    </w:p>
    <w:p w14:paraId="22FB61BA">
      <w:pPr>
        <w:rPr>
          <w:rFonts w:hint="eastAsia"/>
        </w:rPr>
      </w:pPr>
      <w:r>
        <w:rPr>
          <w:rFonts w:hint="eastAsia"/>
        </w:rPr>
        <w:t>近期传闻：老城区拆迁工地深夜有青光闪烁，黑市灵玉价格暴涨，同时已有三名修士无声失踪。</w:t>
      </w:r>
    </w:p>
    <w:p w14:paraId="0417BA7C">
      <w:pPr>
        <w:rPr>
          <w:rFonts w:hint="eastAsia"/>
        </w:rPr>
      </w:pPr>
    </w:p>
    <w:p w14:paraId="73B8F81E">
      <w:pPr>
        <w:rPr>
          <w:rFonts w:hint="eastAsia"/>
        </w:rPr>
      </w:pPr>
      <w:r>
        <w:rPr>
          <w:rFonts w:hint="eastAsia"/>
        </w:rPr>
        <w:t>【核心NPC】</w:t>
      </w:r>
    </w:p>
    <w:p w14:paraId="726E051E">
      <w:pPr>
        <w:rPr>
          <w:rFonts w:hint="eastAsia"/>
        </w:rPr>
      </w:pPr>
      <w:r>
        <w:rPr>
          <w:rFonts w:hint="eastAsia"/>
        </w:rPr>
        <w:t>1. 苏镜（女，24岁）</w:t>
      </w:r>
    </w:p>
    <w:p w14:paraId="08010950">
      <w:pPr>
        <w:rPr>
          <w:rFonts w:hint="eastAsia"/>
        </w:rPr>
      </w:pPr>
      <w:r>
        <w:rPr>
          <w:rFonts w:hint="eastAsia"/>
        </w:rPr>
        <w:t>身份：特殊事务管理局外勤探员，代号“青鸟”。</w:t>
      </w:r>
    </w:p>
    <w:p w14:paraId="58128562">
      <w:pPr>
        <w:rPr>
          <w:rFonts w:hint="eastAsia"/>
        </w:rPr>
      </w:pPr>
      <w:r>
        <w:rPr>
          <w:rFonts w:hint="eastAsia"/>
        </w:rPr>
        <w:t>外貌：黑长直，左耳戴一枚琉璃灵坠，常年穿深色风衣。</w:t>
      </w:r>
    </w:p>
    <w:p w14:paraId="5CB79471">
      <w:pPr>
        <w:rPr>
          <w:rFonts w:hint="eastAsia"/>
        </w:rPr>
      </w:pPr>
      <w:r>
        <w:rPr>
          <w:rFonts w:hint="eastAsia"/>
        </w:rPr>
        <w:t>性格：表面冷淡公事公办，实则护短，对新人会暗中观察考验。</w:t>
      </w:r>
    </w:p>
    <w:p w14:paraId="0484404E">
      <w:pPr>
        <w:rPr>
          <w:rFonts w:hint="eastAsia"/>
        </w:rPr>
      </w:pPr>
      <w:r>
        <w:rPr>
          <w:rFonts w:hint="eastAsia"/>
        </w:rPr>
        <w:t>对你的初始态度：（中立/试探）</w:t>
      </w:r>
    </w:p>
    <w:p w14:paraId="4CC7A7B8">
      <w:pPr>
        <w:rPr>
          <w:rFonts w:hint="eastAsia"/>
        </w:rPr>
      </w:pPr>
      <w:r>
        <w:rPr>
          <w:rFonts w:hint="eastAsia"/>
        </w:rPr>
        <w:t>关键线索：她手中有一份关于“灵脉异动”的非公开档案。</w:t>
      </w:r>
    </w:p>
    <w:p w14:paraId="44B33E55">
      <w:pPr>
        <w:rPr>
          <w:rFonts w:hint="eastAsia"/>
        </w:rPr>
      </w:pPr>
    </w:p>
    <w:p w14:paraId="473364C0">
      <w:pPr>
        <w:rPr>
          <w:rFonts w:hint="eastAsia"/>
        </w:rPr>
      </w:pPr>
      <w:r>
        <w:rPr>
          <w:rFonts w:hint="eastAsia"/>
        </w:rPr>
        <w:t>2. 老陈（男，外貌五十余岁）</w:t>
      </w:r>
    </w:p>
    <w:p w14:paraId="65D861F9">
      <w:pPr>
        <w:rPr>
          <w:rFonts w:hint="eastAsia"/>
        </w:rPr>
      </w:pPr>
      <w:r>
        <w:rPr>
          <w:rFonts w:hint="eastAsia"/>
        </w:rPr>
        <w:t>身份：城西“灵味斋”老板，表面卖卤煮，实际为地下情报贩子。</w:t>
      </w:r>
    </w:p>
    <w:p w14:paraId="2F166756">
      <w:pPr>
        <w:rPr>
          <w:rFonts w:hint="eastAsia"/>
        </w:rPr>
      </w:pPr>
      <w:r>
        <w:rPr>
          <w:rFonts w:hint="eastAsia"/>
        </w:rPr>
        <w:t>外貌：油腻围裙，总叼着没点着的烟，手指有焦痕。</w:t>
      </w:r>
    </w:p>
    <w:p w14:paraId="065E4DDE">
      <w:pPr>
        <w:rPr>
          <w:rFonts w:hint="eastAsia"/>
        </w:rPr>
      </w:pPr>
      <w:r>
        <w:rPr>
          <w:rFonts w:hint="eastAsia"/>
        </w:rPr>
        <w:t>性格：笑面虎，只认灵玉和消息，但偶尔会透露真话。</w:t>
      </w:r>
    </w:p>
    <w:p w14:paraId="361074FA">
      <w:pPr>
        <w:rPr>
          <w:rFonts w:hint="eastAsia"/>
        </w:rPr>
      </w:pPr>
      <w:r>
        <w:rPr>
          <w:rFonts w:hint="eastAsia"/>
        </w:rPr>
        <w:t>对你的初始态度：（生意往来/可利用）</w:t>
      </w:r>
    </w:p>
    <w:p w14:paraId="19377F7C">
      <w:pPr>
        <w:rPr>
          <w:rFonts w:hint="eastAsia"/>
        </w:rPr>
      </w:pPr>
      <w:r>
        <w:rPr>
          <w:rFonts w:hint="eastAsia"/>
        </w:rPr>
        <w:t>关键物品：他店里有一副“残缺的青铜罗盘”，据说能感应灵脉走向。</w:t>
      </w:r>
    </w:p>
    <w:p w14:paraId="7197B38E">
      <w:pPr>
        <w:rPr>
          <w:rFonts w:hint="eastAsia"/>
        </w:rPr>
      </w:pPr>
    </w:p>
    <w:p w14:paraId="71E28021">
      <w:pPr>
        <w:rPr>
          <w:rFonts w:hint="eastAsia"/>
        </w:rPr>
      </w:pPr>
      <w:r>
        <w:rPr>
          <w:rFonts w:hint="eastAsia"/>
        </w:rPr>
        <w:t>3. “蝉”（性别不明，年龄不明）</w:t>
      </w:r>
    </w:p>
    <w:p w14:paraId="3F2DD472">
      <w:pPr>
        <w:rPr>
          <w:rFonts w:hint="eastAsia"/>
        </w:rPr>
      </w:pPr>
      <w:r>
        <w:rPr>
          <w:rFonts w:hint="eastAsia"/>
        </w:rPr>
        <w:t>身份：近期在修士圈流传的神秘杀手，专挑散修下手，现场不留灵力痕迹。</w:t>
      </w:r>
    </w:p>
    <w:p w14:paraId="0B516D2B">
      <w:pPr>
        <w:rPr>
          <w:rFonts w:hint="eastAsia"/>
        </w:rPr>
      </w:pPr>
      <w:r>
        <w:rPr>
          <w:rFonts w:hint="eastAsia"/>
        </w:rPr>
        <w:t>传闻：最后一次现身是在运河桥洞下，留下一枚黑色蝉蜕。</w:t>
      </w:r>
    </w:p>
    <w:p w14:paraId="283C3C20">
      <w:pPr>
        <w:rPr>
          <w:rFonts w:hint="eastAsia"/>
        </w:rPr>
      </w:pPr>
      <w:r>
        <w:rPr>
          <w:rFonts w:hint="eastAsia"/>
        </w:rPr>
        <w:t>对你的威胁度：（未知/潜在危险）</w:t>
      </w:r>
    </w:p>
    <w:p w14:paraId="1E1231C6">
      <w:pPr>
        <w:rPr>
          <w:rFonts w:hint="eastAsia"/>
        </w:rPr>
      </w:pPr>
    </w:p>
    <w:p w14:paraId="179C582C">
      <w:pPr>
        <w:rPr>
          <w:rFonts w:hint="eastAsia"/>
        </w:rPr>
      </w:pPr>
      <w:r>
        <w:rPr>
          <w:rFonts w:hint="eastAsia"/>
        </w:rPr>
        <w:t>【游玩系统】</w:t>
      </w:r>
    </w:p>
    <w:p w14:paraId="5EFDD490">
      <w:pPr>
        <w:rPr>
          <w:rFonts w:hint="eastAsia"/>
        </w:rPr>
      </w:pPr>
      <w:r>
        <w:rPr>
          <w:rFonts w:hint="eastAsia"/>
        </w:rPr>
        <w:t>① 修行面板：</w:t>
      </w:r>
    </w:p>
    <w:p w14:paraId="13C5971B">
      <w:pPr>
        <w:rPr>
          <w:rFonts w:hint="eastAsia"/>
        </w:rPr>
      </w:pPr>
      <w:r>
        <w:rPr>
          <w:rFonts w:hint="eastAsia"/>
        </w:rPr>
        <w:t>- 当前境界：炼气初期（0/100灵力值）</w:t>
      </w:r>
    </w:p>
    <w:p w14:paraId="752AFA42">
      <w:pPr>
        <w:rPr>
          <w:rFonts w:hint="eastAsia"/>
        </w:rPr>
      </w:pPr>
      <w:r>
        <w:rPr>
          <w:rFonts w:hint="eastAsia"/>
        </w:rPr>
        <w:t>- 可用法术：基础引气诀、微尘感知（被动）</w:t>
      </w:r>
    </w:p>
    <w:p w14:paraId="24E8391C">
      <w:pPr>
        <w:rPr>
          <w:rFonts w:hint="eastAsia"/>
        </w:rPr>
      </w:pPr>
      <w:r>
        <w:rPr>
          <w:rFonts w:hint="eastAsia"/>
        </w:rPr>
        <w:t>- 持有灵物：暂无</w:t>
      </w:r>
    </w:p>
    <w:p w14:paraId="6160A33B">
      <w:pPr>
        <w:rPr>
          <w:rFonts w:hint="eastAsia"/>
        </w:rPr>
      </w:pPr>
      <w:r>
        <w:rPr>
          <w:rFonts w:hint="eastAsia"/>
        </w:rPr>
        <w:t>- 灵币：300（通用数字货币，可兑换灵玉）</w:t>
      </w:r>
    </w:p>
    <w:p w14:paraId="4B4AAE42">
      <w:pPr>
        <w:rPr>
          <w:rFonts w:hint="eastAsia"/>
        </w:rPr>
      </w:pPr>
    </w:p>
    <w:p w14:paraId="2B0E87A7">
      <w:pPr>
        <w:rPr>
          <w:rFonts w:hint="eastAsia"/>
        </w:rPr>
      </w:pPr>
      <w:r>
        <w:rPr>
          <w:rFonts w:hint="eastAsia"/>
        </w:rPr>
        <w:t>② 每日行动选项（请从以下选择或自拟）：</w:t>
      </w:r>
    </w:p>
    <w:p w14:paraId="0E758E28">
      <w:pPr>
        <w:rPr>
          <w:rFonts w:hint="eastAsia"/>
        </w:rPr>
      </w:pPr>
      <w:r>
        <w:rPr>
          <w:rFonts w:hint="eastAsia"/>
        </w:rPr>
        <w:t>A. 前往老城区拆迁工地夜探（可能触发灵脉事件/遭遇“蝉”）</w:t>
      </w:r>
    </w:p>
    <w:p w14:paraId="3EBF2BCE">
      <w:pPr>
        <w:rPr>
          <w:rFonts w:hint="eastAsia"/>
        </w:rPr>
      </w:pPr>
      <w:r>
        <w:rPr>
          <w:rFonts w:hint="eastAsia"/>
        </w:rPr>
        <w:t>B. 去灵味斋找老陈闲聊（可购买情报/获取任务）</w:t>
      </w:r>
    </w:p>
    <w:p w14:paraId="2A6A3D14">
      <w:pPr>
        <w:rPr>
          <w:rFonts w:hint="eastAsia"/>
        </w:rPr>
      </w:pPr>
      <w:r>
        <w:rPr>
          <w:rFonts w:hint="eastAsia"/>
        </w:rPr>
        <w:t>C. 尝试联络苏镜（需通过特定方式，如留下加密留言）</w:t>
      </w:r>
    </w:p>
    <w:p w14:paraId="1164293C">
      <w:pPr>
        <w:rPr>
          <w:rFonts w:hint="eastAsia"/>
        </w:rPr>
      </w:pPr>
      <w:r>
        <w:rPr>
          <w:rFonts w:hint="eastAsia"/>
        </w:rPr>
        <w:t>D. 自行在出租屋打坐修炼（提升灵力值，但进度缓慢）</w:t>
      </w:r>
    </w:p>
    <w:p w14:paraId="7C736559">
      <w:pPr>
        <w:rPr>
          <w:rFonts w:hint="eastAsia"/>
        </w:rPr>
      </w:pPr>
      <w:r>
        <w:rPr>
          <w:rFonts w:hint="eastAsia"/>
        </w:rPr>
        <w:t>E. 搜索本地黑市（需消耗灵币，可购买法器和丹药）</w:t>
      </w:r>
    </w:p>
    <w:p w14:paraId="6A0DB942">
      <w:pPr>
        <w:rPr>
          <w:rFonts w:hint="eastAsia"/>
        </w:rPr>
      </w:pPr>
      <w:r>
        <w:rPr>
          <w:rFonts w:hint="eastAsia"/>
        </w:rPr>
        <w:t>F. 其他自定义行动</w:t>
      </w:r>
    </w:p>
    <w:p w14:paraId="198B7AB1">
      <w:pPr>
        <w:rPr>
          <w:rFonts w:hint="eastAsia"/>
        </w:rPr>
      </w:pPr>
    </w:p>
    <w:p w14:paraId="1352ECCE">
      <w:pPr>
        <w:rPr>
          <w:rFonts w:hint="eastAsia"/>
        </w:rPr>
      </w:pPr>
      <w:r>
        <w:rPr>
          <w:rFonts w:hint="eastAsia"/>
        </w:rPr>
        <w:t>③ 状态监测：</w:t>
      </w:r>
    </w:p>
    <w:p w14:paraId="51624E96">
      <w:pPr>
        <w:rPr>
          <w:rFonts w:hint="eastAsia"/>
        </w:rPr>
      </w:pPr>
      <w:r>
        <w:rPr>
          <w:rFonts w:hint="eastAsia"/>
        </w:rPr>
        <w:t>- 灵力值：影响法术释放和境界突破</w:t>
      </w:r>
    </w:p>
    <w:p w14:paraId="5350133B">
      <w:pPr>
        <w:rPr>
          <w:rFonts w:hint="eastAsia"/>
        </w:rPr>
      </w:pPr>
      <w:r>
        <w:rPr>
          <w:rFonts w:hint="eastAsia"/>
        </w:rPr>
        <w:t>- 道心值：影响心魔抗性与关键抉择（初始100）</w:t>
      </w:r>
    </w:p>
    <w:p w14:paraId="61444D9D">
      <w:pPr>
        <w:rPr>
          <w:rFonts w:hint="eastAsia"/>
        </w:rPr>
      </w:pPr>
      <w:r>
        <w:rPr>
          <w:rFonts w:hint="eastAsia"/>
        </w:rPr>
        <w:t>- 凡尘羁绊：影响你与普通人/亲友的联系（过高可能拖累修行，过低可能失去人性）</w:t>
      </w:r>
    </w:p>
    <w:p w14:paraId="1631CE0B">
      <w:pPr>
        <w:rPr>
          <w:rFonts w:hint="eastAsia"/>
        </w:rPr>
      </w:pPr>
      <w:r>
        <w:rPr>
          <w:rFonts w:hint="eastAsia"/>
        </w:rPr>
        <w:t>- 伤势状态：健康/轻伤/重伤/濒死</w:t>
      </w:r>
    </w:p>
    <w:p w14:paraId="4433D914">
      <w:pPr>
        <w:rPr>
          <w:rFonts w:hint="eastAsia"/>
        </w:rPr>
      </w:pPr>
    </w:p>
    <w:p w14:paraId="02924077">
      <w:pPr>
        <w:rPr>
          <w:rFonts w:hint="eastAsia"/>
        </w:rPr>
      </w:pPr>
      <w:r>
        <w:rPr>
          <w:rFonts w:hint="eastAsia"/>
        </w:rPr>
        <w:t>④ 特殊规则：</w:t>
      </w:r>
    </w:p>
    <w:p w14:paraId="7835D780">
      <w:pPr>
        <w:rPr>
          <w:rFonts w:hint="eastAsia"/>
        </w:rPr>
      </w:pPr>
      <w:r>
        <w:rPr>
          <w:rFonts w:hint="eastAsia"/>
        </w:rPr>
        <w:t>- 每行动3次后，强制推进一次“灵潮事件”（随机异象或危机）</w:t>
      </w:r>
    </w:p>
    <w:p w14:paraId="3DA3E0DD">
      <w:pPr>
        <w:rPr>
          <w:rFonts w:hint="eastAsia"/>
        </w:rPr>
      </w:pPr>
      <w:r>
        <w:rPr>
          <w:rFonts w:hint="eastAsia"/>
        </w:rPr>
        <w:t>- 若灵力值满100且道心≥80，可尝试突破筑基（需渡一次小型雷劫）</w:t>
      </w:r>
    </w:p>
    <w:p w14:paraId="035DE2F7">
      <w:pPr>
        <w:rPr>
          <w:rFonts w:hint="eastAsia"/>
        </w:rPr>
      </w:pPr>
      <w:r>
        <w:rPr>
          <w:rFonts w:hint="eastAsia"/>
        </w:rPr>
        <w:t>- 若主动调查“蝉”超过3次，将触发追踪线，风险与收益并存</w:t>
      </w:r>
    </w:p>
    <w:p w14:paraId="7137B431">
      <w:pPr>
        <w:rPr>
          <w:rFonts w:hint="eastAsia"/>
        </w:rPr>
      </w:pPr>
    </w:p>
    <w:p w14:paraId="1D035EB8">
      <w:pPr>
        <w:rPr>
          <w:rFonts w:hint="eastAsia"/>
        </w:rPr>
      </w:pPr>
      <w:r>
        <w:rPr>
          <w:rFonts w:hint="eastAsia"/>
        </w:rPr>
        <w:t>【初始剧情导入】</w:t>
      </w:r>
    </w:p>
    <w:p w14:paraId="5C7BCB84">
      <w:pPr>
        <w:rPr>
          <w:rFonts w:hint="eastAsia"/>
        </w:rPr>
      </w:pPr>
      <w:r>
        <w:rPr>
          <w:rFonts w:hint="eastAsia"/>
        </w:rPr>
        <w:t>你睁开眼，出租屋窗外是沧州灰蒙蒙的黎明。</w:t>
      </w:r>
    </w:p>
    <w:p w14:paraId="240828D2">
      <w:pPr>
        <w:rPr>
          <w:rFonts w:hint="eastAsia"/>
        </w:rPr>
      </w:pPr>
      <w:r>
        <w:rPr>
          <w:rFonts w:hint="eastAsia"/>
        </w:rPr>
        <w:t>手机屏幕亮着，一条来自未知号码的短信只有四个字：</w:t>
      </w:r>
    </w:p>
    <w:p w14:paraId="2FF47252">
      <w:pPr>
        <w:rPr>
          <w:rFonts w:hint="eastAsia"/>
        </w:rPr>
      </w:pPr>
      <w:r>
        <w:rPr>
          <w:rFonts w:hint="eastAsia"/>
        </w:rPr>
        <w:t>“灵潮已至。”</w:t>
      </w:r>
    </w:p>
    <w:p w14:paraId="2CEE0964">
      <w:pPr>
        <w:rPr>
          <w:rFonts w:hint="eastAsia"/>
        </w:rPr>
      </w:pPr>
      <w:r>
        <w:rPr>
          <w:rFonts w:hint="eastAsia"/>
        </w:rPr>
        <w:t>你低头，掌心那道昨夜莫名其妙出现的淡青色纹路，正微微发烫。</w:t>
      </w:r>
    </w:p>
    <w:p w14:paraId="1CE17E43">
      <w:pPr>
        <w:rPr>
          <w:rFonts w:hint="eastAsia"/>
        </w:rPr>
      </w:pPr>
      <w:r>
        <w:rPr>
          <w:rFonts w:hint="eastAsia"/>
        </w:rPr>
        <w:t>门外传来快递员不耐烦的敲门声——但你并未网购任何东西。</w:t>
      </w:r>
    </w:p>
    <w:p w14:paraId="0FA38CD8">
      <w:pPr>
        <w:rPr>
          <w:rFonts w:hint="eastAsia"/>
        </w:rPr>
      </w:pPr>
    </w:p>
    <w:p w14:paraId="5177E96A">
      <w:r>
        <w:t>开局先让玩家完整填写主控设定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xi Sans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4F9B21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qFormat/>
    <w:uiPriority w:val="0"/>
  </w:style>
  <w:style w:type="paragraph" w:customStyle="1" w:styleId="8">
    <w:name w:val="样式2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1302</Words>
  <Characters>1328</Characters>
  <Lines>78</Lines>
  <Paragraphs>65</Paragraphs>
  <TotalTime>16</TotalTime>
  <ScaleCrop>false</ScaleCrop>
  <LinksUpToDate>false</LinksUpToDate>
  <CharactersWithSpaces>1352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2022-12-07T08:34:00Z</dcterms:created>
  <dc:creator>Li Xiongmei</dc:creator>
  <cp:lastModifiedBy>lby</cp:lastModifiedBy>
  <dcterms:modified xsi:type="dcterms:W3CDTF">2026-09-15T14:06:43Z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757979CDD94B4314934ADFC2CF2845E9_13</vt:lpwstr>
  </property>
</Properties>
</file>